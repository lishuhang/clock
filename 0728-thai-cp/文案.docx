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0DD70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</w:tcPr>
          <w:p w14:paraId="41092484">
            <w:pPr>
              <w:rPr>
                <w:rFonts w:hint="eastAsia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vertAlign w:val="baseline"/>
                <w:lang w:val="en-US" w:eastAsia="zh"/>
                <w:woUserID w:val="2"/>
              </w:rPr>
              <w:t>中国粉丝亲赴泰国，</w:t>
            </w:r>
          </w:p>
          <w:p w14:paraId="243BC9E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凌晨六点排队追星，</w:t>
            </w:r>
          </w:p>
          <w:p w14:paraId="6F8AD02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"/>
                <w:woUserID w:val="2"/>
              </w:rPr>
              <w:t>竟</w:t>
            </w:r>
            <w:r>
              <w:rPr>
                <w:rFonts w:hint="default"/>
                <w:vertAlign w:val="baseline"/>
                <w:lang w:val="en-US" w:eastAsia="zh-CN"/>
              </w:rPr>
              <w:t>被工作人员抢</w:t>
            </w:r>
            <w:r>
              <w:rPr>
                <w:rFonts w:hint="eastAsia"/>
                <w:vertAlign w:val="baseline"/>
                <w:lang w:val="en-US" w:eastAsia="zh"/>
                <w:woUserID w:val="2"/>
              </w:rPr>
              <w:t>走</w:t>
            </w:r>
            <w:r>
              <w:rPr>
                <w:rFonts w:hint="default"/>
                <w:vertAlign w:val="baseline"/>
                <w:lang w:val="en-US" w:eastAsia="zh-CN"/>
              </w:rPr>
              <w:t>手机、</w:t>
            </w:r>
          </w:p>
          <w:p w14:paraId="192CD76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拖拽出门，</w:t>
            </w:r>
          </w:p>
          <w:p w14:paraId="2BA9531C">
            <w:pPr>
              <w:rPr>
                <w:rFonts w:hint="eastAsia" w:eastAsia="微软雅黑"/>
                <w:vertAlign w:val="baseline"/>
                <w:lang w:val="en-US" w:eastAsia="zh"/>
                <w:woUserID w:val="2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衣服都撕坏了</w:t>
            </w:r>
            <w:r>
              <w:rPr>
                <w:rFonts w:hint="eastAsia"/>
                <w:vertAlign w:val="baseline"/>
                <w:lang w:val="en-US" w:eastAsia="zh"/>
                <w:woUserID w:val="2"/>
              </w:rPr>
              <w:t>。</w:t>
            </w:r>
          </w:p>
          <w:p w14:paraId="676744D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这是7月25号，</w:t>
            </w:r>
          </w:p>
          <w:p w14:paraId="388128A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"/>
                <w:woUserID w:val="2"/>
              </w:rPr>
              <w:t>在</w:t>
            </w:r>
            <w:r>
              <w:rPr>
                <w:rFonts w:hint="default"/>
                <w:vertAlign w:val="baseline"/>
                <w:lang w:val="en-US" w:eastAsia="zh-CN"/>
              </w:rPr>
              <w:t>泰国曼谷书展现场</w:t>
            </w:r>
          </w:p>
          <w:p w14:paraId="3284CFF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"/>
                <w:woUserID w:val="2"/>
              </w:rPr>
              <w:t>真实发生</w:t>
            </w:r>
            <w:r>
              <w:rPr>
                <w:rFonts w:hint="default"/>
                <w:vertAlign w:val="baseline"/>
                <w:lang w:val="en-US" w:eastAsia="zh-CN"/>
              </w:rPr>
              <w:t>的一幕。</w:t>
            </w:r>
          </w:p>
          <w:p w14:paraId="193F692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"/>
                <w:woUserID w:val="2"/>
              </w:rPr>
              <w:t>同胞</w:t>
            </w:r>
            <w:r>
              <w:rPr>
                <w:rFonts w:hint="default"/>
                <w:vertAlign w:val="baseline"/>
                <w:lang w:val="en-US" w:eastAsia="zh-CN"/>
              </w:rPr>
              <w:t>拿出完整证据维权，</w:t>
            </w:r>
          </w:p>
          <w:p w14:paraId="708FF17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换来的却是</w:t>
            </w:r>
            <w:r>
              <w:rPr>
                <w:rFonts w:hint="eastAsia"/>
                <w:vertAlign w:val="baseline"/>
                <w:lang w:val="en-US" w:eastAsia="zh"/>
                <w:woUserID w:val="2"/>
              </w:rPr>
              <w:t>活动</w:t>
            </w:r>
            <w:r>
              <w:rPr>
                <w:rFonts w:hint="default"/>
                <w:vertAlign w:val="baseline"/>
                <w:lang w:val="en-US" w:eastAsia="zh-CN"/>
              </w:rPr>
              <w:t>官方</w:t>
            </w:r>
          </w:p>
          <w:p w14:paraId="30D4937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轻飘飘的敷衍处理。</w:t>
            </w:r>
          </w:p>
          <w:p w14:paraId="3EA9D81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事件发酵</w:t>
            </w:r>
            <w:r>
              <w:rPr>
                <w:rFonts w:hint="eastAsia"/>
                <w:vertAlign w:val="baseline"/>
                <w:lang w:val="en-US" w:eastAsia="zh"/>
                <w:woUserID w:val="2"/>
              </w:rPr>
              <w:t>到</w:t>
            </w:r>
            <w:r>
              <w:rPr>
                <w:rFonts w:hint="default"/>
                <w:vertAlign w:val="baseline"/>
                <w:lang w:val="en-US" w:eastAsia="zh-CN"/>
              </w:rPr>
              <w:t>第三天，</w:t>
            </w:r>
          </w:p>
          <w:p w14:paraId="5B2E9DC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中国驻泰国大使馆</w:t>
            </w:r>
          </w:p>
          <w:p w14:paraId="2B86DDF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发声关注，督促当地彻查，</w:t>
            </w:r>
          </w:p>
          <w:p w14:paraId="4D8DC444">
            <w:pPr>
              <w:rPr>
                <w:rFonts w:hint="eastAsia"/>
                <w:vertAlign w:val="baseline"/>
                <w:lang w:val="en-US" w:eastAsia="zh"/>
                <w:woUserID w:val="2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央广网、北京日报</w:t>
            </w:r>
            <w:r>
              <w:rPr>
                <w:rFonts w:hint="eastAsia"/>
                <w:vertAlign w:val="baseline"/>
                <w:lang w:val="en-US" w:eastAsia="zh"/>
                <w:woUserID w:val="2"/>
              </w:rPr>
              <w:t>等</w:t>
            </w:r>
          </w:p>
          <w:p w14:paraId="3D22528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一众官媒跟进报道，</w:t>
            </w:r>
          </w:p>
          <w:p w14:paraId="2D48B96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这下彻底压不住舆论</w:t>
            </w:r>
            <w:r>
              <w:rPr>
                <w:rFonts w:hint="eastAsia"/>
                <w:vertAlign w:val="baseline"/>
                <w:lang w:val="en-US" w:eastAsia="zh-CN"/>
              </w:rPr>
              <w:t>了</w:t>
            </w:r>
            <w:r>
              <w:rPr>
                <w:rFonts w:hint="default"/>
                <w:vertAlign w:val="baseline"/>
                <w:lang w:val="en-US" w:eastAsia="zh-CN"/>
              </w:rPr>
              <w:t>。</w:t>
            </w:r>
          </w:p>
          <w:p w14:paraId="0F317EB0">
            <w:pPr>
              <w:rPr>
                <w:rFonts w:hint="eastAsia" w:eastAsia="微软雅黑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vertAlign w:val="baseline"/>
                <w:lang w:val="en-US" w:eastAsia="zh"/>
                <w:woUserID w:val="2"/>
              </w:rPr>
              <w:t>活动主办方只好出来道歉，</w:t>
            </w:r>
          </w:p>
          <w:p w14:paraId="09F8CE3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"/>
                <w:woUserID w:val="2"/>
              </w:rPr>
              <w:t>可</w:t>
            </w:r>
            <w:r>
              <w:rPr>
                <w:rFonts w:hint="default"/>
                <w:vertAlign w:val="baseline"/>
                <w:lang w:val="en-US" w:eastAsia="zh-CN"/>
              </w:rPr>
              <w:t>只说涉事员工</w:t>
            </w:r>
            <w:r>
              <w:rPr>
                <w:rFonts w:hint="eastAsia"/>
                <w:vertAlign w:val="baseline"/>
                <w:lang w:val="en-US" w:eastAsia="zh"/>
                <w:woUserID w:val="2"/>
              </w:rPr>
              <w:t>是</w:t>
            </w:r>
            <w:r>
              <w:rPr>
                <w:rFonts w:hint="default"/>
                <w:vertAlign w:val="baseline"/>
                <w:lang w:val="en-US" w:eastAsia="zh-CN"/>
              </w:rPr>
              <w:t>下手过重，</w:t>
            </w:r>
          </w:p>
          <w:p w14:paraId="65A55AE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暂时停职了事，</w:t>
            </w:r>
            <w:r>
              <w:rPr>
                <w:rFonts w:hint="eastAsia"/>
                <w:vertAlign w:val="baseline"/>
                <w:lang w:val="en-US" w:eastAsia="zh"/>
                <w:woUserID w:val="2"/>
              </w:rPr>
              <w:t>毫无</w:t>
            </w:r>
            <w:r>
              <w:rPr>
                <w:rFonts w:hint="default"/>
                <w:vertAlign w:val="baseline"/>
                <w:lang w:val="en-US" w:eastAsia="zh-CN"/>
              </w:rPr>
              <w:t>诚意。</w:t>
            </w:r>
          </w:p>
          <w:p w14:paraId="4EF830D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舆论的怒火</w:t>
            </w:r>
          </w:p>
          <w:p w14:paraId="6D420BC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很快落到了商业市场上，</w:t>
            </w:r>
          </w:p>
          <w:p w14:paraId="7283D24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原本预定大火的GL组合</w:t>
            </w:r>
          </w:p>
          <w:p w14:paraId="31295D7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JanJing国内首场签售，</w:t>
            </w:r>
          </w:p>
          <w:p w14:paraId="083C1F4F">
            <w:pPr>
              <w:rPr>
                <w:rFonts w:hint="eastAsia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vertAlign w:val="baseline"/>
                <w:lang w:val="en-US" w:eastAsia="zh"/>
                <w:woUserID w:val="2"/>
              </w:rPr>
              <w:t>中国粉丝站宣布暂停应援</w:t>
            </w:r>
          </w:p>
          <w:p w14:paraId="2DDD871A">
            <w:pPr>
              <w:rPr>
                <w:rFonts w:hint="eastAsia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vertAlign w:val="baseline"/>
                <w:lang w:val="en-US" w:eastAsia="zh"/>
                <w:woUserID w:val="2"/>
              </w:rPr>
              <w:t>并发起抵制倡议，</w:t>
            </w:r>
          </w:p>
          <w:p w14:paraId="19AE0B8D">
            <w:pPr>
              <w:rPr>
                <w:rFonts w:hint="eastAsia" w:eastAsia="微软雅黑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vertAlign w:val="baseline"/>
                <w:lang w:val="en-US" w:eastAsia="zh"/>
                <w:woUserID w:val="2"/>
              </w:rPr>
              <w:t>活动销售节奏明显放缓。</w:t>
            </w:r>
          </w:p>
          <w:p w14:paraId="76679207">
            <w:pPr>
              <w:rPr>
                <w:rFonts w:hint="eastAsia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vertAlign w:val="baseline"/>
                <w:lang w:val="en-US" w:eastAsia="zh"/>
                <w:woUserID w:val="2"/>
              </w:rPr>
              <w:t>对于泰娱而言，这或许比</w:t>
            </w:r>
          </w:p>
          <w:p w14:paraId="1D0F129A">
            <w:pPr>
              <w:rPr>
                <w:rFonts w:hint="eastAsia" w:eastAsia="微软雅黑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vertAlign w:val="baseline"/>
                <w:lang w:val="en-US" w:eastAsia="zh"/>
                <w:woUserID w:val="2"/>
              </w:rPr>
              <w:t>单一的舆论风波更值得关注。</w:t>
            </w:r>
          </w:p>
          <w:p w14:paraId="082031F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中国粉丝是泰国</w:t>
            </w:r>
            <w:r>
              <w:rPr>
                <w:rFonts w:hint="eastAsia"/>
                <w:vertAlign w:val="baseline"/>
                <w:lang w:val="en-US" w:eastAsia="zh"/>
                <w:woUserID w:val="2"/>
              </w:rPr>
              <w:t>剧集造CP</w:t>
            </w:r>
            <w:r>
              <w:rPr>
                <w:rFonts w:hint="default"/>
                <w:vertAlign w:val="baseline"/>
                <w:lang w:val="en-US" w:eastAsia="zh-CN"/>
              </w:rPr>
              <w:t>的</w:t>
            </w:r>
          </w:p>
          <w:p w14:paraId="295BAC5B">
            <w:pPr>
              <w:rPr>
                <w:rFonts w:hint="eastAsia"/>
                <w:vertAlign w:val="baseline"/>
                <w:lang w:val="en-US" w:eastAsia="zh"/>
                <w:woUserID w:val="2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金主大头</w:t>
            </w:r>
            <w:r>
              <w:rPr>
                <w:rFonts w:hint="eastAsia"/>
                <w:vertAlign w:val="baseline"/>
                <w:lang w:val="en-US" w:eastAsia="zh"/>
                <w:woUserID w:val="2"/>
              </w:rPr>
              <w:t>，大量泰国组合已经</w:t>
            </w:r>
          </w:p>
          <w:p w14:paraId="03A70972">
            <w:pPr>
              <w:rPr>
                <w:rFonts w:hint="eastAsia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vertAlign w:val="baseline"/>
                <w:lang w:val="en-US" w:eastAsia="zh"/>
                <w:woUserID w:val="2"/>
              </w:rPr>
              <w:t>形成了一套围绕中国粉丝</w:t>
            </w:r>
          </w:p>
          <w:p w14:paraId="744EC2BF">
            <w:pPr>
              <w:rPr>
                <w:rFonts w:hint="eastAsia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vertAlign w:val="baseline"/>
                <w:lang w:val="en-US" w:eastAsia="zh"/>
                <w:woUserID w:val="2"/>
              </w:rPr>
              <w:t>展开的商业模式。</w:t>
            </w:r>
          </w:p>
          <w:p w14:paraId="50E1404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从早年BKPP、BrightWin，</w:t>
            </w:r>
          </w:p>
          <w:p w14:paraId="4E0F3FB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到后来爆火的FreenBecky</w:t>
            </w:r>
          </w:p>
          <w:p w14:paraId="489F96CF">
            <w:pPr>
              <w:rPr>
                <w:rFonts w:hint="eastAsia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vertAlign w:val="baseline"/>
                <w:lang w:val="en-US" w:eastAsia="zh"/>
                <w:woUserID w:val="2"/>
              </w:rPr>
              <w:t>都是如此。</w:t>
            </w:r>
          </w:p>
          <w:p w14:paraId="49E86CAF">
            <w:pPr>
              <w:rPr>
                <w:rFonts w:hint="eastAsia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vertAlign w:val="baseline"/>
                <w:lang w:val="en-US" w:eastAsia="zh"/>
                <w:woUserID w:val="2"/>
              </w:rPr>
              <w:t>本次涉事的CP朱马</w:t>
            </w:r>
          </w:p>
          <w:p w14:paraId="33DB55AF">
            <w:pPr>
              <w:rPr>
                <w:rFonts w:hint="eastAsia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vertAlign w:val="baseline"/>
                <w:lang w:val="en-US" w:eastAsia="zh"/>
                <w:woUserID w:val="2"/>
              </w:rPr>
              <w:t>由GMMTV旗下艺人组成。</w:t>
            </w:r>
          </w:p>
          <w:p w14:paraId="50A6F30D">
            <w:pPr>
              <w:rPr>
                <w:rFonts w:hint="eastAsia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vertAlign w:val="baseline"/>
                <w:lang w:val="en-US" w:eastAsia="zh"/>
                <w:woUserID w:val="2"/>
              </w:rPr>
              <w:t>对于熟悉泰娱生态的观众而言，</w:t>
            </w:r>
          </w:p>
          <w:p w14:paraId="0A51A59C">
            <w:pPr>
              <w:rPr>
                <w:rFonts w:hint="eastAsia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vertAlign w:val="baseline"/>
                <w:lang w:val="en-US" w:eastAsia="zh"/>
                <w:woUserID w:val="2"/>
              </w:rPr>
              <w:t>朱马不是依靠一部作品走红，</w:t>
            </w:r>
          </w:p>
          <w:p w14:paraId="27F4D7E6">
            <w:pPr>
              <w:rPr>
                <w:rFonts w:hint="eastAsia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vertAlign w:val="baseline"/>
                <w:lang w:val="en-US" w:eastAsia="zh"/>
                <w:woUserID w:val="2"/>
              </w:rPr>
              <w:t>而是BL产业中CP运营的典型，</w:t>
            </w:r>
          </w:p>
          <w:p w14:paraId="68F0737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综艺、直播、线下见面会轮番上阵，</w:t>
            </w:r>
          </w:p>
          <w:p w14:paraId="00B6651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靠粉丝的执念赚钱。</w:t>
            </w:r>
          </w:p>
          <w:p w14:paraId="059C390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"/>
                <w:woUserID w:val="2"/>
              </w:rPr>
              <w:t>在</w:t>
            </w:r>
            <w:r>
              <w:rPr>
                <w:rFonts w:hint="default"/>
                <w:vertAlign w:val="baseline"/>
                <w:lang w:val="en-US" w:eastAsia="zh-CN"/>
              </w:rPr>
              <w:t>泰国本土，</w:t>
            </w:r>
            <w:r>
              <w:rPr>
                <w:rFonts w:hint="eastAsia"/>
                <w:vertAlign w:val="baseline"/>
                <w:lang w:val="en-US" w:eastAsia="zh"/>
                <w:woUserID w:val="2"/>
              </w:rPr>
              <w:t>顶流</w:t>
            </w:r>
            <w:r>
              <w:rPr>
                <w:rFonts w:hint="default"/>
                <w:vertAlign w:val="baseline"/>
                <w:lang w:val="en-US" w:eastAsia="zh-CN"/>
              </w:rPr>
              <w:t>10万人民币</w:t>
            </w:r>
          </w:p>
          <w:p w14:paraId="21DD3CD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的商演报价都会</w:t>
            </w:r>
            <w:r>
              <w:rPr>
                <w:rFonts w:hint="eastAsia"/>
                <w:vertAlign w:val="baseline"/>
                <w:lang w:val="en-US" w:eastAsia="zh"/>
                <w:woUserID w:val="2"/>
              </w:rPr>
              <w:t>被</w:t>
            </w:r>
            <w:r>
              <w:rPr>
                <w:rFonts w:hint="default"/>
                <w:vertAlign w:val="baseline"/>
                <w:lang w:val="en-US" w:eastAsia="zh-CN"/>
              </w:rPr>
              <w:t>吐槽</w:t>
            </w:r>
            <w:r>
              <w:rPr>
                <w:rFonts w:hint="eastAsia"/>
                <w:vertAlign w:val="baseline"/>
                <w:lang w:val="en-US" w:eastAsia="zh"/>
                <w:woUserID w:val="2"/>
              </w:rPr>
              <w:t>抢钱</w:t>
            </w:r>
            <w:r>
              <w:rPr>
                <w:rFonts w:hint="eastAsia"/>
                <w:vertAlign w:val="baseline"/>
                <w:lang w:val="en-US" w:eastAsia="zh-CN"/>
              </w:rPr>
              <w:t>，</w:t>
            </w:r>
          </w:p>
          <w:p w14:paraId="6F339CD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"/>
                <w:woUserID w:val="2"/>
              </w:rPr>
              <w:t>到了中国，</w:t>
            </w:r>
            <w:r>
              <w:rPr>
                <w:rFonts w:hint="default"/>
                <w:vertAlign w:val="baseline"/>
                <w:lang w:val="en-US" w:eastAsia="zh-CN"/>
              </w:rPr>
              <w:t>随便一组普通CP</w:t>
            </w:r>
          </w:p>
          <w:p w14:paraId="7914E34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"/>
                <w:woUserID w:val="2"/>
              </w:rPr>
              <w:t>活动</w:t>
            </w:r>
            <w:r>
              <w:rPr>
                <w:rFonts w:hint="default"/>
                <w:vertAlign w:val="baseline"/>
                <w:lang w:val="en-US" w:eastAsia="zh-CN"/>
              </w:rPr>
              <w:t>成本保底30万，</w:t>
            </w:r>
          </w:p>
          <w:p w14:paraId="4CC006B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头部组合价格</w:t>
            </w:r>
            <w:r>
              <w:rPr>
                <w:rFonts w:hint="eastAsia"/>
                <w:vertAlign w:val="baseline"/>
                <w:lang w:val="en-US" w:eastAsia="zh"/>
                <w:woUserID w:val="2"/>
              </w:rPr>
              <w:t>可以</w:t>
            </w:r>
            <w:r>
              <w:rPr>
                <w:rFonts w:hint="default"/>
                <w:vertAlign w:val="baseline"/>
                <w:lang w:val="en-US" w:eastAsia="zh-CN"/>
              </w:rPr>
              <w:t>翻倍。</w:t>
            </w:r>
          </w:p>
          <w:p w14:paraId="3B5668A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"/>
                <w:woUserID w:val="2"/>
              </w:rPr>
              <w:t>中国</w:t>
            </w:r>
            <w:r>
              <w:rPr>
                <w:rFonts w:hint="default"/>
                <w:vertAlign w:val="baseline"/>
                <w:lang w:val="en-US" w:eastAsia="zh-CN"/>
              </w:rPr>
              <w:t>粉丝包揽了传播二创、</w:t>
            </w:r>
          </w:p>
          <w:p w14:paraId="1A29A85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周边消费、</w:t>
            </w:r>
            <w:r>
              <w:rPr>
                <w:rFonts w:hint="eastAsia"/>
                <w:vertAlign w:val="baseline"/>
                <w:lang w:val="en-US" w:eastAsia="zh"/>
                <w:woUserID w:val="2"/>
              </w:rPr>
              <w:t>黄牛</w:t>
            </w:r>
            <w:r>
              <w:rPr>
                <w:rFonts w:hint="default"/>
                <w:vertAlign w:val="baseline"/>
                <w:lang w:val="en-US" w:eastAsia="zh-CN"/>
              </w:rPr>
              <w:t>门票</w:t>
            </w:r>
            <w:r>
              <w:rPr>
                <w:rFonts w:hint="eastAsia"/>
                <w:vertAlign w:val="baseline"/>
                <w:lang w:val="en-US" w:eastAsia="zh"/>
                <w:woUserID w:val="2"/>
              </w:rPr>
              <w:t>等等</w:t>
            </w:r>
            <w:r>
              <w:rPr>
                <w:rFonts w:hint="default"/>
                <w:vertAlign w:val="baseline"/>
                <w:lang w:val="en-US" w:eastAsia="zh-CN"/>
              </w:rPr>
              <w:t>，</w:t>
            </w:r>
          </w:p>
          <w:p w14:paraId="055B82C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"/>
                <w:woUserID w:val="2"/>
              </w:rPr>
              <w:t>其购买力也引来</w:t>
            </w:r>
            <w:r>
              <w:rPr>
                <w:rFonts w:hint="default"/>
                <w:vertAlign w:val="baseline"/>
                <w:lang w:val="en-US" w:eastAsia="zh-CN"/>
              </w:rPr>
              <w:t>美妆潮牌</w:t>
            </w:r>
          </w:p>
          <w:p w14:paraId="779F3D5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挤破头找CP合作，</w:t>
            </w:r>
          </w:p>
          <w:p w14:paraId="297609F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"/>
                <w:woUserID w:val="2"/>
              </w:rPr>
              <w:t>泰娱</w:t>
            </w:r>
            <w:r>
              <w:rPr>
                <w:rFonts w:hint="default"/>
                <w:vertAlign w:val="baseline"/>
                <w:lang w:val="en-US" w:eastAsia="zh-CN"/>
              </w:rPr>
              <w:t>线下活动</w:t>
            </w:r>
          </w:p>
          <w:p w14:paraId="2376E52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不靠万人演唱会撑场面，</w:t>
            </w:r>
          </w:p>
          <w:p w14:paraId="7CC675E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主打小规模、高互动。</w:t>
            </w:r>
          </w:p>
          <w:p w14:paraId="3F0005ED">
            <w:pPr>
              <w:rPr>
                <w:rFonts w:hint="eastAsia"/>
                <w:vertAlign w:val="baseline"/>
                <w:lang w:val="en-US" w:eastAsia="zh"/>
                <w:woUserID w:val="2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粉丝花高价签名、合照</w:t>
            </w:r>
            <w:r>
              <w:rPr>
                <w:rFonts w:hint="eastAsia"/>
                <w:vertAlign w:val="baseline"/>
                <w:lang w:val="en-US" w:eastAsia="zh"/>
                <w:woUserID w:val="2"/>
              </w:rPr>
              <w:t>，</w:t>
            </w:r>
          </w:p>
          <w:p w14:paraId="229E2DFC">
            <w:pPr>
              <w:rPr>
                <w:rFonts w:hint="eastAsia"/>
                <w:vertAlign w:val="baseline"/>
                <w:lang w:val="en-US" w:eastAsia="zh"/>
                <w:woUserID w:val="2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近距离接触</w:t>
            </w:r>
            <w:r>
              <w:rPr>
                <w:rFonts w:hint="eastAsia"/>
                <w:vertAlign w:val="baseline"/>
                <w:lang w:val="en-US" w:eastAsia="zh"/>
                <w:woUserID w:val="2"/>
              </w:rPr>
              <w:t>获取</w:t>
            </w:r>
            <w:r>
              <w:rPr>
                <w:rFonts w:hint="default"/>
                <w:vertAlign w:val="baseline"/>
                <w:lang w:val="en-US" w:eastAsia="zh-CN"/>
              </w:rPr>
              <w:t>情绪价值</w:t>
            </w:r>
            <w:r>
              <w:rPr>
                <w:rFonts w:hint="eastAsia"/>
                <w:vertAlign w:val="baseline"/>
                <w:lang w:val="en-US" w:eastAsia="zh"/>
                <w:woUserID w:val="2"/>
              </w:rPr>
              <w:t>，</w:t>
            </w:r>
          </w:p>
          <w:p w14:paraId="44AECF1D">
            <w:pPr>
              <w:rPr>
                <w:rFonts w:hint="eastAsia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vertAlign w:val="baseline"/>
                <w:lang w:val="en-US" w:eastAsia="zh"/>
                <w:woUserID w:val="2"/>
              </w:rPr>
              <w:t>CP们投桃报李，</w:t>
            </w:r>
          </w:p>
          <w:p w14:paraId="0A26CE96">
            <w:pPr>
              <w:rPr>
                <w:rFonts w:hint="eastAsia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vertAlign w:val="baseline"/>
                <w:lang w:val="en-US" w:eastAsia="zh"/>
                <w:woUserID w:val="2"/>
              </w:rPr>
              <w:t>也是优先考虑中国粉丝</w:t>
            </w:r>
          </w:p>
          <w:p w14:paraId="63C0560C">
            <w:pPr>
              <w:rPr>
                <w:rFonts w:hint="eastAsia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vertAlign w:val="baseline"/>
                <w:lang w:val="en-US" w:eastAsia="zh"/>
                <w:woUserID w:val="2"/>
              </w:rPr>
              <w:t>安排行程，</w:t>
            </w:r>
          </w:p>
          <w:p w14:paraId="3CADAE6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"/>
                <w:woUserID w:val="2"/>
              </w:rPr>
              <w:t>据说把本土粉丝气得够呛</w:t>
            </w:r>
            <w:r>
              <w:rPr>
                <w:rFonts w:hint="default"/>
                <w:vertAlign w:val="baseline"/>
                <w:lang w:val="en-US" w:eastAsia="zh-CN"/>
              </w:rPr>
              <w:t>。</w:t>
            </w:r>
          </w:p>
          <w:p w14:paraId="1613C48F">
            <w:pPr>
              <w:rPr>
                <w:rFonts w:hint="eastAsia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vertAlign w:val="baseline"/>
                <w:lang w:val="en-US" w:eastAsia="zh"/>
                <w:woUserID w:val="2"/>
              </w:rPr>
              <w:t>在泰国旅游一度被渲染危险，</w:t>
            </w:r>
          </w:p>
          <w:p w14:paraId="5C6766E1">
            <w:pPr>
              <w:rPr>
                <w:rFonts w:hint="eastAsia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vertAlign w:val="baseline"/>
                <w:lang w:val="en-US" w:eastAsia="zh"/>
                <w:woUserID w:val="2"/>
              </w:rPr>
              <w:t>国人避而远之的艰难时刻，</w:t>
            </w:r>
          </w:p>
          <w:p w14:paraId="48A0E1D5">
            <w:pPr>
              <w:rPr>
                <w:rFonts w:hint="eastAsia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vertAlign w:val="baseline"/>
                <w:lang w:val="en-US" w:eastAsia="zh"/>
                <w:woUserID w:val="2"/>
              </w:rPr>
              <w:t>泰娱粉丝的坚持本来更显难得。</w:t>
            </w:r>
          </w:p>
          <w:p w14:paraId="0A9A4E25">
            <w:pPr>
              <w:rPr>
                <w:rFonts w:hint="default"/>
                <w:vertAlign w:val="baseline"/>
                <w:lang w:val="en-US" w:eastAsia="zh-CN"/>
                <w:woUserID w:val="2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可</w:t>
            </w:r>
            <w:r>
              <w:rPr>
                <w:rFonts w:hint="eastAsia"/>
                <w:vertAlign w:val="baseline"/>
                <w:lang w:val="en-US" w:eastAsia="zh"/>
                <w:woUserID w:val="2"/>
              </w:rPr>
              <w:t>是</w:t>
            </w:r>
            <w:r>
              <w:rPr>
                <w:rFonts w:hint="default"/>
                <w:vertAlign w:val="baseline"/>
                <w:lang w:val="en-US" w:eastAsia="zh-CN"/>
                <w:woUserID w:val="2"/>
              </w:rPr>
              <w:t>经纪公司</w:t>
            </w:r>
          </w:p>
          <w:p w14:paraId="5A9FE16D">
            <w:pPr>
              <w:rPr>
                <w:rFonts w:hint="default"/>
                <w:vertAlign w:val="baseline"/>
                <w:lang w:val="en-US" w:eastAsia="zh-CN"/>
                <w:woUserID w:val="2"/>
              </w:rPr>
            </w:pPr>
            <w:r>
              <w:rPr>
                <w:rFonts w:hint="default"/>
                <w:vertAlign w:val="baseline"/>
                <w:lang w:val="en-US" w:eastAsia="zh-CN"/>
                <w:woUserID w:val="2"/>
              </w:rPr>
              <w:t>一门心思掏空粉丝钱包，</w:t>
            </w:r>
          </w:p>
          <w:p w14:paraId="22AFCB59">
            <w:pPr>
              <w:rPr>
                <w:rFonts w:hint="eastAsia" w:eastAsia="微软雅黑"/>
                <w:vertAlign w:val="baseline"/>
                <w:lang w:val="en-US" w:eastAsia="zh"/>
                <w:woUserID w:val="2"/>
              </w:rPr>
            </w:pPr>
            <w:r>
              <w:rPr>
                <w:rFonts w:hint="default"/>
                <w:vertAlign w:val="baseline"/>
                <w:lang w:val="en-US" w:eastAsia="zh-CN"/>
                <w:woUserID w:val="2"/>
              </w:rPr>
              <w:t>却不肯配套对等的服务</w:t>
            </w:r>
            <w:r>
              <w:rPr>
                <w:rFonts w:hint="eastAsia"/>
                <w:vertAlign w:val="baseline"/>
                <w:lang w:val="en-US" w:eastAsia="zh"/>
                <w:woUserID w:val="2"/>
              </w:rPr>
              <w:t>。</w:t>
            </w:r>
          </w:p>
          <w:p w14:paraId="791E0E1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安保人员</w:t>
            </w:r>
            <w:r>
              <w:rPr>
                <w:rFonts w:hint="eastAsia"/>
                <w:vertAlign w:val="baseline"/>
                <w:lang w:val="en-US" w:eastAsia="zh"/>
                <w:woUserID w:val="2"/>
              </w:rPr>
              <w:t>很不</w:t>
            </w:r>
            <w:r>
              <w:rPr>
                <w:rFonts w:hint="default"/>
                <w:vertAlign w:val="baseline"/>
                <w:lang w:val="en-US" w:eastAsia="zh-CN"/>
              </w:rPr>
              <w:t>专业，</w:t>
            </w:r>
          </w:p>
          <w:p w14:paraId="54A040D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"/>
                <w:woUserID w:val="2"/>
              </w:rPr>
              <w:t>对粉丝</w:t>
            </w:r>
            <w:r>
              <w:rPr>
                <w:rFonts w:hint="default"/>
                <w:vertAlign w:val="baseline"/>
                <w:lang w:val="en-US" w:eastAsia="zh-CN"/>
              </w:rPr>
              <w:t>粗暴敷衍，</w:t>
            </w:r>
          </w:p>
          <w:p w14:paraId="02944C16">
            <w:pPr>
              <w:rPr>
                <w:rFonts w:hint="eastAsia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vertAlign w:val="baseline"/>
                <w:lang w:val="en-US" w:eastAsia="zh"/>
                <w:woUserID w:val="2"/>
              </w:rPr>
              <w:t>在国内</w:t>
            </w:r>
            <w:r>
              <w:rPr>
                <w:rFonts w:hint="default"/>
                <w:vertAlign w:val="baseline"/>
                <w:lang w:val="en-US" w:eastAsia="zh-CN"/>
              </w:rPr>
              <w:t>办</w:t>
            </w:r>
            <w:r>
              <w:rPr>
                <w:rFonts w:hint="eastAsia"/>
                <w:vertAlign w:val="baseline"/>
                <w:lang w:val="en-US" w:eastAsia="zh"/>
                <w:woUserID w:val="2"/>
              </w:rPr>
              <w:t>活动也是</w:t>
            </w:r>
            <w:r>
              <w:rPr>
                <w:rFonts w:hint="default"/>
                <w:vertAlign w:val="baseline"/>
                <w:lang w:val="en-US" w:eastAsia="zh-CN"/>
              </w:rPr>
              <w:t>流程混乱</w:t>
            </w:r>
            <w:r>
              <w:rPr>
                <w:rFonts w:hint="eastAsia"/>
                <w:vertAlign w:val="baseline"/>
                <w:lang w:val="en-US" w:eastAsia="zh"/>
                <w:woUserID w:val="2"/>
              </w:rPr>
              <w:t>，</w:t>
            </w:r>
          </w:p>
          <w:p w14:paraId="7F88D738">
            <w:pPr>
              <w:rPr>
                <w:rFonts w:hint="eastAsia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vertAlign w:val="baseline"/>
                <w:lang w:val="en-US" w:eastAsia="zh"/>
                <w:woUserID w:val="2"/>
              </w:rPr>
              <w:t>让粉丝觉得对不起票价。</w:t>
            </w:r>
          </w:p>
          <w:p w14:paraId="523A3D6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这次朱马事件就是</w:t>
            </w:r>
          </w:p>
          <w:p w14:paraId="76CF69C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"/>
                <w:woUserID w:val="2"/>
              </w:rPr>
              <w:t>上述</w:t>
            </w:r>
            <w:r>
              <w:rPr>
                <w:rFonts w:hint="default"/>
                <w:vertAlign w:val="baseline"/>
                <w:lang w:val="en-US" w:eastAsia="zh-CN"/>
              </w:rPr>
              <w:t>矛盾的总爆发。</w:t>
            </w:r>
          </w:p>
          <w:p w14:paraId="3AF6356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跨国追星本身维权门槛就高，</w:t>
            </w:r>
          </w:p>
          <w:p w14:paraId="7EC3620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"/>
                <w:woUserID w:val="2"/>
              </w:rPr>
              <w:t>加上</w:t>
            </w:r>
            <w:r>
              <w:rPr>
                <w:rFonts w:hint="default"/>
                <w:vertAlign w:val="baseline"/>
                <w:lang w:val="en-US" w:eastAsia="zh-CN"/>
              </w:rPr>
              <w:t>语言、地域层层阻碍，</w:t>
            </w:r>
          </w:p>
          <w:p w14:paraId="5573C8D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以前小摩擦大多不了了之，</w:t>
            </w:r>
          </w:p>
          <w:p w14:paraId="4825F7F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这次</w:t>
            </w:r>
            <w:r>
              <w:rPr>
                <w:rFonts w:hint="eastAsia"/>
                <w:vertAlign w:val="baseline"/>
                <w:lang w:val="en-US" w:eastAsia="zh"/>
                <w:woUserID w:val="2"/>
              </w:rPr>
              <w:t>升级到</w:t>
            </w:r>
            <w:r>
              <w:rPr>
                <w:rFonts w:hint="default"/>
                <w:vertAlign w:val="baseline"/>
                <w:lang w:val="en-US" w:eastAsia="zh-CN"/>
              </w:rPr>
              <w:t>人身伤害</w:t>
            </w:r>
          </w:p>
          <w:p w14:paraId="7CBD543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加上大使馆介入，</w:t>
            </w:r>
          </w:p>
          <w:p w14:paraId="442FA39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让粉丝清醒</w:t>
            </w:r>
            <w:r>
              <w:rPr>
                <w:rFonts w:hint="eastAsia"/>
                <w:vertAlign w:val="baseline"/>
                <w:lang w:val="en-US" w:eastAsia="zh"/>
                <w:woUserID w:val="2"/>
              </w:rPr>
              <w:t>了不少</w:t>
            </w:r>
            <w:r>
              <w:rPr>
                <w:rFonts w:hint="default"/>
                <w:vertAlign w:val="baseline"/>
                <w:lang w:val="en-US" w:eastAsia="zh-CN"/>
              </w:rPr>
              <w:t>。</w:t>
            </w:r>
          </w:p>
          <w:p w14:paraId="401BD40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不少粉丝站暂停所有赴泰应援，</w:t>
            </w:r>
          </w:p>
          <w:p w14:paraId="572BE47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缩减泰娱相关消费。</w:t>
            </w:r>
          </w:p>
          <w:p w14:paraId="6E48744C">
            <w:pPr>
              <w:rPr>
                <w:rFonts w:hint="eastAsia" w:eastAsia="微软雅黑"/>
                <w:vertAlign w:val="baseline"/>
                <w:lang w:val="en-US" w:eastAsia="zh"/>
                <w:woUserID w:val="2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这件事给整个泰娱敲了一记重锤</w:t>
            </w:r>
            <w:r>
              <w:rPr>
                <w:rFonts w:hint="eastAsia"/>
                <w:vertAlign w:val="baseline"/>
                <w:lang w:val="en-US" w:eastAsia="zh-CN"/>
              </w:rPr>
              <w:t>，</w:t>
            </w:r>
          </w:p>
          <w:p w14:paraId="2801D3E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中国</w:t>
            </w:r>
            <w:r>
              <w:rPr>
                <w:rFonts w:hint="eastAsia"/>
                <w:vertAlign w:val="baseline"/>
                <w:lang w:val="en-US" w:eastAsia="zh"/>
                <w:woUserID w:val="2"/>
              </w:rPr>
              <w:t>观众</w:t>
            </w:r>
            <w:r>
              <w:rPr>
                <w:rFonts w:hint="default"/>
                <w:vertAlign w:val="baseline"/>
                <w:lang w:val="en-US" w:eastAsia="zh-CN"/>
              </w:rPr>
              <w:t>能撑起</w:t>
            </w:r>
            <w:r>
              <w:rPr>
                <w:rFonts w:hint="eastAsia"/>
                <w:vertAlign w:val="baseline"/>
                <w:lang w:val="en-US" w:eastAsia="zh"/>
                <w:woUserID w:val="2"/>
              </w:rPr>
              <w:t>一</w:t>
            </w:r>
            <w:r>
              <w:rPr>
                <w:rFonts w:hint="default"/>
                <w:vertAlign w:val="baseline"/>
                <w:lang w:val="en-US" w:eastAsia="zh-CN"/>
              </w:rPr>
              <w:t>个产业，</w:t>
            </w:r>
          </w:p>
          <w:p w14:paraId="28DD9D19">
            <w:pPr>
              <w:rPr>
                <w:rFonts w:hint="eastAsia"/>
                <w:vertAlign w:val="baseline"/>
                <w:lang w:val="en-US" w:eastAsia="zh"/>
                <w:woUserID w:val="2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自然也能用消费投票</w:t>
            </w:r>
            <w:r>
              <w:rPr>
                <w:rFonts w:hint="eastAsia"/>
                <w:vertAlign w:val="baseline"/>
                <w:lang w:val="en-US" w:eastAsia="zh"/>
                <w:woUserID w:val="2"/>
              </w:rPr>
              <w:t>，</w:t>
            </w:r>
          </w:p>
          <w:p w14:paraId="551944C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让漠视消费者人身安全</w:t>
            </w:r>
          </w:p>
          <w:p w14:paraId="6413528D">
            <w:pPr>
              <w:rPr>
                <w:rFonts w:hint="eastAsia"/>
                <w:vertAlign w:val="baseline"/>
                <w:lang w:val="en-US" w:eastAsia="zh"/>
                <w:woUserID w:val="2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与</w:t>
            </w:r>
            <w:r>
              <w:rPr>
                <w:rFonts w:hint="eastAsia"/>
                <w:vertAlign w:val="baseline"/>
                <w:lang w:val="en-US" w:eastAsia="zh"/>
                <w:woUserID w:val="2"/>
              </w:rPr>
              <w:t>人格</w:t>
            </w:r>
            <w:r>
              <w:rPr>
                <w:rFonts w:hint="default"/>
                <w:vertAlign w:val="baseline"/>
                <w:lang w:val="en-US" w:eastAsia="zh-CN"/>
              </w:rPr>
              <w:t>尊严</w:t>
            </w:r>
            <w:r>
              <w:rPr>
                <w:rFonts w:hint="eastAsia"/>
                <w:vertAlign w:val="baseline"/>
                <w:lang w:val="en-US" w:eastAsia="zh"/>
                <w:woUserID w:val="2"/>
              </w:rPr>
              <w:t>的主办方</w:t>
            </w:r>
          </w:p>
          <w:p w14:paraId="6F6865E9">
            <w:pPr>
              <w:rPr>
                <w:rFonts w:hint="eastAsia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vertAlign w:val="baseline"/>
                <w:lang w:val="en-US" w:eastAsia="zh"/>
                <w:woUserID w:val="2"/>
              </w:rPr>
              <w:t>付出代价。</w:t>
            </w:r>
          </w:p>
          <w:p w14:paraId="72547A3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你还会为了追星专程飞一趟泰国吗？</w:t>
            </w:r>
          </w:p>
          <w:p w14:paraId="1E9762C4">
            <w:pPr>
              <w:rPr>
                <w:rFonts w:hint="eastAsia" w:eastAsia="微软雅黑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评论区聊聊</w:t>
            </w:r>
            <w:r>
              <w:rPr>
                <w:rFonts w:hint="eastAsia"/>
                <w:vertAlign w:val="baseline"/>
                <w:lang w:val="en-US" w:eastAsia="zh"/>
                <w:woUserID w:val="2"/>
              </w:rPr>
              <w:t>吧！</w:t>
            </w:r>
            <w:bookmarkStart w:id="0" w:name="_GoBack"/>
            <w:bookmarkEnd w:id="0"/>
          </w:p>
        </w:tc>
        <w:tc>
          <w:tcPr>
            <w:tcW w:w="4261" w:type="dxa"/>
          </w:tcPr>
          <w:p w14:paraId="1A51CD72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5D48B08C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644792"/>
    <w:rsid w:val="09284798"/>
    <w:rsid w:val="0F2B6FD9"/>
    <w:rsid w:val="183C240D"/>
    <w:rsid w:val="1AA24D9F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5FF54BF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9D49B2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D5DE8897"/>
    <w:rsid w:val="DBE82344"/>
    <w:rsid w:val="E7FE3684"/>
    <w:rsid w:val="EFFF70E4"/>
    <w:rsid w:val="F7DF8852"/>
    <w:rsid w:val="F7EEC240"/>
    <w:rsid w:val="FBF75102"/>
    <w:rsid w:val="FDDC5620"/>
    <w:rsid w:val="FDEA700A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3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2">
    <w:name w:val="Table Grid"/>
    <w:basedOn w:val="11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data/weboffice/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 WWO_wpscloud_20260722184703-0e67e39500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2018-05-28T10:24:00Z</dcterms:created>
  <dc:creator>Data</dc:creator>
  <cp:lastModifiedBy>韩颂伊</cp:lastModifiedBy>
  <dcterms:modified xsi:type="dcterms:W3CDTF">2026-07-28T23:37:48Z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2052-12.9.0.28068</vt:lpwstr>
  </property>
  <property fmtid="{D5CDD505-2E9C-101B-9397-08002B2CF9AE}" pid="3" name="woTemplateTypoMode" linkTarget="0">
    <vt:lpwstr>web</vt:lpwstr>
  </property>
  <property fmtid="{D5CDD505-2E9C-101B-9397-08002B2CF9AE}" pid="4" name="woTemplate" linkTarget="0">
    <vt:i4>1</vt:i4>
  </property>
  <property fmtid="{D5CDD505-2E9C-101B-9397-08002B2CF9AE}" pid="5" name="ICV">
    <vt:lpwstr>FB5F6CFB8FB1D1E1CCCC686AEA074330_43</vt:lpwstr>
  </property>
</Properties>
</file>